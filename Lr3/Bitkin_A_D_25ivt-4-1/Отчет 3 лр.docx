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118D8" w14:textId="77777777" w:rsidR="00CE0038" w:rsidRPr="009B55B3" w:rsidRDefault="00CE0038" w:rsidP="00CE0038">
      <w:pPr>
        <w:ind w:firstLine="0"/>
        <w:jc w:val="center"/>
      </w:pPr>
      <w:r w:rsidRPr="009B55B3">
        <w:rPr>
          <w:noProof/>
        </w:rPr>
        <w:drawing>
          <wp:anchor distT="0" distB="0" distL="114300" distR="114300" simplePos="0" relativeHeight="251659264" behindDoc="1" locked="0" layoutInCell="1" allowOverlap="1" wp14:anchorId="0E4EAFE9" wp14:editId="7BBF3DDB">
            <wp:simplePos x="0" y="0"/>
            <wp:positionH relativeFrom="margin">
              <wp:posOffset>-899448</wp:posOffset>
            </wp:positionH>
            <wp:positionV relativeFrom="paragraph">
              <wp:posOffset>-427139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7702E8BD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45A7856F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6B6C705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CFDE088" w14:textId="77777777" w:rsidR="00CE0038" w:rsidRPr="009B55B3" w:rsidRDefault="00CE0038" w:rsidP="00CE0038">
      <w:pPr>
        <w:pStyle w:val="paragraph"/>
      </w:pPr>
    </w:p>
    <w:p w14:paraId="629BB9D0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0B345CDF" w14:textId="1BBCBC1C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764491">
        <w:rPr>
          <w:rStyle w:val="normaltextrun"/>
          <w:rFonts w:eastAsiaTheme="majorEastAsia"/>
          <w:sz w:val="28"/>
          <w:szCs w:val="28"/>
        </w:rPr>
        <w:t>Информатика и вычислительная техника</w:t>
      </w:r>
      <w:r w:rsidRPr="009B55B3">
        <w:rPr>
          <w:rStyle w:val="normaltextrun"/>
          <w:rFonts w:eastAsiaTheme="majorEastAsia"/>
          <w:sz w:val="28"/>
          <w:szCs w:val="28"/>
        </w:rPr>
        <w:t>»</w:t>
      </w:r>
    </w:p>
    <w:p w14:paraId="72DB9799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6D53B873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FD7F4F6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5ADD4B78" w14:textId="77777777" w:rsidR="00CE0038" w:rsidRPr="009B55B3" w:rsidRDefault="00CE0038" w:rsidP="00CE0038">
      <w:pPr>
        <w:pStyle w:val="paragraph"/>
        <w:jc w:val="center"/>
      </w:pPr>
    </w:p>
    <w:p w14:paraId="76A52D15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39BF6D73" w14:textId="43474697" w:rsidR="00CE0038" w:rsidRPr="00207EE1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207EE1" w:rsidRPr="00207EE1">
        <w:rPr>
          <w:rStyle w:val="normaltextrun"/>
          <w:rFonts w:eastAsiaTheme="majorEastAsia"/>
          <w:b/>
          <w:bCs/>
          <w:sz w:val="28"/>
          <w:szCs w:val="28"/>
        </w:rPr>
        <w:t>3</w:t>
      </w:r>
    </w:p>
    <w:p w14:paraId="7FD6A120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50A93336" w14:textId="2CC81338" w:rsidR="001128AC" w:rsidRPr="00DC7E57" w:rsidRDefault="001128AC" w:rsidP="001128AC">
      <w:pPr>
        <w:spacing w:line="276" w:lineRule="auto"/>
        <w:jc w:val="center"/>
        <w:rPr>
          <w:rStyle w:val="normaltextrun"/>
          <w:b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207EE1" w:rsidRPr="00207EE1">
        <w:rPr>
          <w:rFonts w:cs="Times New Roman"/>
          <w:b/>
          <w:sz w:val="28"/>
          <w:szCs w:val="28"/>
        </w:rPr>
        <w:t xml:space="preserve">Знакомство с системой контроля версий </w:t>
      </w:r>
      <w:proofErr w:type="spellStart"/>
      <w:r w:rsidR="00207EE1" w:rsidRPr="00207EE1">
        <w:rPr>
          <w:rFonts w:cs="Times New Roman"/>
          <w:b/>
          <w:sz w:val="28"/>
          <w:szCs w:val="28"/>
        </w:rPr>
        <w:t>git</w:t>
      </w:r>
      <w:proofErr w:type="spellEnd"/>
      <w:r>
        <w:rPr>
          <w:rStyle w:val="normaltextrun"/>
          <w:rFonts w:eastAsiaTheme="majorEastAsia"/>
          <w:b/>
          <w:bCs/>
          <w:sz w:val="28"/>
          <w:szCs w:val="28"/>
        </w:rPr>
        <w:t>»</w:t>
      </w:r>
    </w:p>
    <w:p w14:paraId="08ADD8C3" w14:textId="71B54140" w:rsidR="00CE0038" w:rsidRDefault="00CE0038" w:rsidP="003E3AFE">
      <w:pPr>
        <w:ind w:firstLine="0"/>
        <w:rPr>
          <w:rStyle w:val="eop"/>
          <w:szCs w:val="28"/>
        </w:rPr>
      </w:pPr>
    </w:p>
    <w:p w14:paraId="51951F9F" w14:textId="77777777" w:rsidR="003E3AFE" w:rsidRPr="009B55B3" w:rsidRDefault="003E3AFE" w:rsidP="003E3AFE">
      <w:pPr>
        <w:ind w:firstLine="0"/>
        <w:rPr>
          <w:rStyle w:val="eop"/>
          <w:szCs w:val="28"/>
        </w:rPr>
      </w:pPr>
    </w:p>
    <w:p w14:paraId="10616FEF" w14:textId="77777777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</w:p>
    <w:p w14:paraId="050FD50E" w14:textId="0D9715FB" w:rsidR="00CE0038" w:rsidRPr="00B34D50" w:rsidRDefault="001A5CC6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  <w:r>
        <w:rPr>
          <w:sz w:val="28"/>
          <w:szCs w:val="28"/>
        </w:rPr>
        <w:t>Информатика и компьютерные технологии</w:t>
      </w:r>
    </w:p>
    <w:p w14:paraId="4B6D3A86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386B089D" w14:textId="77777777" w:rsidR="00CE0038" w:rsidRDefault="00CE0038" w:rsidP="00CE0038">
      <w:pPr>
        <w:pStyle w:val="paragraph"/>
        <w:jc w:val="center"/>
      </w:pPr>
    </w:p>
    <w:p w14:paraId="7D363205" w14:textId="77777777" w:rsidR="00CE0038" w:rsidRDefault="00CE0038" w:rsidP="00CE0038">
      <w:pPr>
        <w:pStyle w:val="paragraph"/>
        <w:jc w:val="right"/>
      </w:pPr>
    </w:p>
    <w:p w14:paraId="2329D27E" w14:textId="77777777" w:rsidR="00CE0038" w:rsidRPr="00D45751" w:rsidRDefault="00CE0038" w:rsidP="00CE0038">
      <w:pPr>
        <w:pStyle w:val="paragraph"/>
        <w:jc w:val="right"/>
      </w:pPr>
    </w:p>
    <w:p w14:paraId="36C38E01" w14:textId="77777777" w:rsidR="00B2577C" w:rsidRDefault="00B2577C" w:rsidP="00B2577C">
      <w:pPr>
        <w:spacing w:line="360" w:lineRule="auto"/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РУКОВОДИТЕЛЬ:</w:t>
      </w:r>
    </w:p>
    <w:p w14:paraId="2B7C399A" w14:textId="79E1F089" w:rsidR="00B2577C" w:rsidRPr="00B2577C" w:rsidRDefault="00B2577C" w:rsidP="00B2577C">
      <w:pPr>
        <w:tabs>
          <w:tab w:val="left" w:pos="9355"/>
        </w:tabs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________________     </w:t>
      </w:r>
      <w:r>
        <w:rPr>
          <w:rFonts w:eastAsia="Times New Roman"/>
          <w:u w:val="single"/>
          <w:lang w:eastAsia="ru-RU"/>
        </w:rPr>
        <w:t>Степаненко М.А.</w:t>
      </w:r>
    </w:p>
    <w:p w14:paraId="57BA99F1" w14:textId="77777777" w:rsidR="00B2577C" w:rsidRDefault="00B2577C" w:rsidP="00B2577C">
      <w:pPr>
        <w:ind w:left="4678"/>
        <w:rPr>
          <w:rFonts w:eastAsia="Times New Roman"/>
          <w:sz w:val="8"/>
          <w:szCs w:val="8"/>
          <w:lang w:eastAsia="ru-RU"/>
        </w:rPr>
      </w:pPr>
    </w:p>
    <w:p w14:paraId="2CB099F4" w14:textId="77777777" w:rsidR="00B2577C" w:rsidRDefault="00B2577C" w:rsidP="00B2577C">
      <w:pPr>
        <w:spacing w:before="240" w:line="360" w:lineRule="auto"/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СТУДЕНТ:</w:t>
      </w:r>
    </w:p>
    <w:p w14:paraId="6E7D7999" w14:textId="628794C2" w:rsidR="00B2577C" w:rsidRPr="00B2577C" w:rsidRDefault="00B2577C" w:rsidP="00B2577C">
      <w:pPr>
        <w:tabs>
          <w:tab w:val="left" w:pos="9355"/>
        </w:tabs>
        <w:ind w:left="4678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________________       </w:t>
      </w:r>
      <w:r>
        <w:rPr>
          <w:rFonts w:eastAsia="Times New Roman"/>
          <w:u w:val="single"/>
          <w:lang w:eastAsia="ru-RU"/>
        </w:rPr>
        <w:t>Биткин А.Д.</w:t>
      </w:r>
    </w:p>
    <w:p w14:paraId="5EAECE41" w14:textId="77777777" w:rsidR="00B2577C" w:rsidRDefault="00B2577C" w:rsidP="00B2577C">
      <w:pPr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732B6E33" w14:textId="72BDA9FC" w:rsidR="00B2577C" w:rsidRDefault="00B2577C" w:rsidP="00B2577C">
      <w:pPr>
        <w:ind w:left="4678"/>
        <w:rPr>
          <w:rFonts w:eastAsia="Times New Roman"/>
          <w:sz w:val="20"/>
          <w:szCs w:val="20"/>
          <w:u w:val="single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szCs w:val="20"/>
          <w:u w:val="single"/>
          <w:lang w:eastAsia="ru-RU"/>
        </w:rPr>
        <w:t>25-ИВТ-4-1</w:t>
      </w:r>
    </w:p>
    <w:p w14:paraId="642F8B84" w14:textId="593574A0" w:rsidR="00B2577C" w:rsidRDefault="00B2577C" w:rsidP="00B2577C">
      <w:pPr>
        <w:ind w:left="4678"/>
        <w:rPr>
          <w:rFonts w:eastAsia="Times New Roman"/>
          <w:color w:val="7F7F7F"/>
          <w:sz w:val="20"/>
          <w:szCs w:val="20"/>
          <w:lang w:eastAsia="ru-RU"/>
        </w:rPr>
      </w:pP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</w:t>
      </w:r>
    </w:p>
    <w:p w14:paraId="0A9A8525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64F2911D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Отчет защищен с оценкой: __________</w:t>
      </w:r>
    </w:p>
    <w:p w14:paraId="48B5F9F9" w14:textId="25645F44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Дата защиты «___» __________202</w:t>
      </w:r>
      <w:r w:rsidR="001128AC" w:rsidRPr="001128AC">
        <w:rPr>
          <w:rStyle w:val="normaltextrun"/>
          <w:rFonts w:eastAsiaTheme="majorEastAsia"/>
          <w:sz w:val="28"/>
          <w:szCs w:val="28"/>
        </w:rPr>
        <w:t>6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г.</w:t>
      </w:r>
    </w:p>
    <w:p w14:paraId="0843A9A4" w14:textId="77777777" w:rsidR="00CE0038" w:rsidRPr="009B55B3" w:rsidRDefault="00CE0038" w:rsidP="00CE0038">
      <w:pPr>
        <w:jc w:val="right"/>
      </w:pPr>
    </w:p>
    <w:p w14:paraId="26CFA670" w14:textId="77777777" w:rsidR="00CE0038" w:rsidRPr="009B55B3" w:rsidRDefault="00CE0038" w:rsidP="00CE0038">
      <w:pPr>
        <w:jc w:val="right"/>
      </w:pPr>
    </w:p>
    <w:p w14:paraId="0730D076" w14:textId="77777777" w:rsidR="00CE0038" w:rsidRPr="009B55B3" w:rsidRDefault="00CE0038" w:rsidP="00CE0038"/>
    <w:p w14:paraId="76B9F410" w14:textId="77777777" w:rsidR="00CE0038" w:rsidRPr="009B55B3" w:rsidRDefault="00CE0038" w:rsidP="00CE0038">
      <w:pPr>
        <w:ind w:firstLine="0"/>
      </w:pPr>
    </w:p>
    <w:p w14:paraId="56D508AA" w14:textId="77777777" w:rsidR="009B4224" w:rsidRDefault="009B4224">
      <w:pPr>
        <w:spacing w:after="160" w:line="278" w:lineRule="auto"/>
        <w:ind w:firstLine="0"/>
        <w:jc w:val="left"/>
        <w:rPr>
          <w:b/>
          <w:bCs/>
          <w:caps/>
        </w:rPr>
      </w:pPr>
      <w:bookmarkStart w:id="0" w:name="_Toc207065160"/>
      <w:r>
        <w:br w:type="page"/>
      </w:r>
    </w:p>
    <w:sdt>
      <w:sdtPr>
        <w:rPr>
          <w:rFonts w:eastAsia="Calibri" w:cs="Times New Roman"/>
          <w:kern w:val="0"/>
          <w14:ligatures w14:val="none"/>
        </w:rPr>
        <w:id w:val="66235321"/>
        <w:docPartObj>
          <w:docPartGallery w:val="Table of Contents"/>
          <w:docPartUnique/>
        </w:docPartObj>
      </w:sdtPr>
      <w:sdtEndPr/>
      <w:sdtContent>
        <w:p w14:paraId="18A0DF8D" w14:textId="77777777" w:rsidR="009B4224" w:rsidRPr="009B4224" w:rsidRDefault="00525CDE" w:rsidP="009B4224">
          <w:pPr>
            <w:keepNext/>
            <w:keepLines/>
            <w:tabs>
              <w:tab w:val="left" w:pos="2400"/>
            </w:tabs>
            <w:spacing w:line="360" w:lineRule="auto"/>
            <w:ind w:firstLine="0"/>
            <w:jc w:val="center"/>
            <w:rPr>
              <w:rFonts w:eastAsia="Times New Roman" w:cs="Times New Roman"/>
              <w:b/>
              <w:bCs/>
              <w:kern w:val="0"/>
              <w14:ligatures w14:val="none"/>
            </w:rPr>
          </w:pPr>
          <w:r>
            <w:rPr>
              <w:rFonts w:eastAsia="Times New Roman" w:cs="Times New Roman"/>
              <w:b/>
              <w:bCs/>
              <w:kern w:val="0"/>
              <w14:ligatures w14:val="none"/>
            </w:rPr>
            <w:t>СОДЕРЖАНИЕ</w:t>
          </w:r>
        </w:p>
        <w:p w14:paraId="2D63740C" w14:textId="20926555" w:rsidR="005376D2" w:rsidRDefault="009B4224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r w:rsidRPr="009B4224">
            <w:rPr>
              <w:rFonts w:eastAsia="Calibri" w:cs="Times New Roman"/>
              <w:kern w:val="0"/>
              <w14:ligatures w14:val="none"/>
            </w:rPr>
            <w:fldChar w:fldCharType="begin"/>
          </w:r>
          <w:r w:rsidRPr="009B4224">
            <w:rPr>
              <w:rFonts w:eastAsia="Calibri" w:cs="Times New Roman"/>
              <w:kern w:val="0"/>
              <w14:ligatures w14:val="none"/>
            </w:rPr>
            <w:instrText xml:space="preserve"> TOC \o "1-3" \h \z \u </w:instrText>
          </w:r>
          <w:r w:rsidRPr="009B4224">
            <w:rPr>
              <w:rFonts w:eastAsia="Calibri" w:cs="Times New Roman"/>
              <w:kern w:val="0"/>
              <w14:ligatures w14:val="none"/>
            </w:rPr>
            <w:fldChar w:fldCharType="separate"/>
          </w:r>
          <w:hyperlink w:anchor="_Toc229072252" w:history="1">
            <w:r w:rsidR="005376D2" w:rsidRPr="001E0254">
              <w:rPr>
                <w:rStyle w:val="af6"/>
                <w:noProof/>
              </w:rPr>
              <w:t>1.</w:t>
            </w:r>
            <w:r w:rsidR="005376D2"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="005376D2" w:rsidRPr="001E0254">
              <w:rPr>
                <w:rStyle w:val="af6"/>
                <w:noProof/>
              </w:rPr>
              <w:t>Введение</w:t>
            </w:r>
            <w:r w:rsidR="005376D2">
              <w:rPr>
                <w:noProof/>
                <w:webHidden/>
              </w:rPr>
              <w:tab/>
            </w:r>
            <w:r w:rsidR="005376D2">
              <w:rPr>
                <w:noProof/>
                <w:webHidden/>
              </w:rPr>
              <w:fldChar w:fldCharType="begin"/>
            </w:r>
            <w:r w:rsidR="005376D2">
              <w:rPr>
                <w:noProof/>
                <w:webHidden/>
              </w:rPr>
              <w:instrText xml:space="preserve"> PAGEREF _Toc229072252 \h </w:instrText>
            </w:r>
            <w:r w:rsidR="005376D2">
              <w:rPr>
                <w:noProof/>
                <w:webHidden/>
              </w:rPr>
            </w:r>
            <w:r w:rsidR="005376D2">
              <w:rPr>
                <w:noProof/>
                <w:webHidden/>
              </w:rPr>
              <w:fldChar w:fldCharType="separate"/>
            </w:r>
            <w:r w:rsidR="005376D2">
              <w:rPr>
                <w:noProof/>
                <w:webHidden/>
              </w:rPr>
              <w:t>3</w:t>
            </w:r>
            <w:r w:rsidR="005376D2">
              <w:rPr>
                <w:noProof/>
                <w:webHidden/>
              </w:rPr>
              <w:fldChar w:fldCharType="end"/>
            </w:r>
          </w:hyperlink>
        </w:p>
        <w:p w14:paraId="5B67C926" w14:textId="2A561F43" w:rsidR="005376D2" w:rsidRDefault="005376D2">
          <w:pPr>
            <w:pStyle w:val="2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72253" w:history="1">
            <w:r w:rsidRPr="001E0254">
              <w:rPr>
                <w:rStyle w:val="af6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E0254">
              <w:rPr>
                <w:rStyle w:val="af6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C9A03" w14:textId="4F0B5220" w:rsidR="005376D2" w:rsidRDefault="005376D2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72254" w:history="1">
            <w:r w:rsidRPr="001E0254">
              <w:rPr>
                <w:rStyle w:val="af6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E0254">
              <w:rPr>
                <w:rStyle w:val="af6"/>
                <w:noProof/>
              </w:rPr>
              <w:t>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2B73" w14:textId="014778FB" w:rsidR="005376D2" w:rsidRDefault="005376D2">
          <w:pPr>
            <w:pStyle w:val="11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29072255" w:history="1">
            <w:r w:rsidRPr="001E0254">
              <w:rPr>
                <w:rStyle w:val="af6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0"/>
                <w:sz w:val="22"/>
                <w:szCs w:val="22"/>
                <w:lang w:eastAsia="ru-RU"/>
                <w14:ligatures w14:val="none"/>
              </w:rPr>
              <w:tab/>
            </w:r>
            <w:r w:rsidRPr="001E0254">
              <w:rPr>
                <w:rStyle w:val="af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_Toc229072255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0D840" w14:textId="1308A3C3" w:rsidR="009B4224" w:rsidRPr="007E00D9" w:rsidRDefault="009B4224" w:rsidP="005458A4">
          <w:pPr>
            <w:ind w:firstLine="0"/>
          </w:pPr>
          <w:r w:rsidRPr="009B4224">
            <w:rPr>
              <w:rFonts w:eastAsia="Calibri" w:cs="Times New Roman"/>
              <w:b/>
              <w:bCs/>
              <w:kern w:val="0"/>
              <w14:ligatures w14:val="none"/>
            </w:rPr>
            <w:fldChar w:fldCharType="end"/>
          </w:r>
        </w:p>
        <w:p w14:paraId="39B4C653" w14:textId="77777777" w:rsidR="009B4224" w:rsidRDefault="00CB7467" w:rsidP="009B4224">
          <w:pPr>
            <w:spacing w:line="360" w:lineRule="auto"/>
            <w:ind w:firstLine="0"/>
            <w:rPr>
              <w:rFonts w:eastAsia="Calibri" w:cs="Times New Roman"/>
              <w:kern w:val="0"/>
              <w14:ligatures w14:val="none"/>
            </w:rPr>
          </w:pPr>
        </w:p>
      </w:sdtContent>
    </w:sdt>
    <w:p w14:paraId="67292508" w14:textId="77777777" w:rsidR="009B4224" w:rsidRPr="00E42680" w:rsidRDefault="009B4224" w:rsidP="009B4224">
      <w:pPr>
        <w:spacing w:line="360" w:lineRule="auto"/>
        <w:ind w:firstLine="0"/>
        <w:rPr>
          <w:rFonts w:eastAsia="Calibri" w:cs="Times New Roman"/>
          <w:b/>
          <w:bCs/>
          <w:kern w:val="0"/>
          <w:lang w:val="en-US"/>
          <w14:ligatures w14:val="none"/>
        </w:rPr>
      </w:pPr>
    </w:p>
    <w:p w14:paraId="307E9DAA" w14:textId="77777777" w:rsidR="00CE0038" w:rsidRDefault="00CE0038" w:rsidP="00A20013">
      <w:pPr>
        <w:pStyle w:val="-1"/>
      </w:pPr>
      <w:bookmarkStart w:id="1" w:name="_Toc229072252"/>
      <w:r w:rsidRPr="00CE0038">
        <w:lastRenderedPageBreak/>
        <w:t>Введение</w:t>
      </w:r>
      <w:bookmarkEnd w:id="0"/>
      <w:bookmarkEnd w:id="1"/>
    </w:p>
    <w:p w14:paraId="59A88043" w14:textId="7B5D3C16" w:rsidR="00EA2A2E" w:rsidRDefault="00AB4D82" w:rsidP="00EA2A2E">
      <w:pPr>
        <w:pStyle w:val="-2"/>
      </w:pPr>
      <w:bookmarkStart w:id="2" w:name="_Toc207065162"/>
      <w:bookmarkStart w:id="3" w:name="_Toc229072253"/>
      <w:r>
        <w:t>Цель работы</w:t>
      </w:r>
      <w:bookmarkEnd w:id="2"/>
      <w:bookmarkEnd w:id="3"/>
    </w:p>
    <w:p w14:paraId="42D720E3" w14:textId="5F72408A" w:rsidR="00207EE1" w:rsidRPr="00207EE1" w:rsidRDefault="00207EE1" w:rsidP="00207EE1">
      <w:r>
        <w:t xml:space="preserve">Научиться работать в системе контроля версий </w:t>
      </w:r>
      <w:r>
        <w:rPr>
          <w:lang w:val="en-US"/>
        </w:rPr>
        <w:t>git</w:t>
      </w:r>
      <w:r>
        <w:t xml:space="preserve"> и выполнять базовые операции внутри этой системы, залить отчеты по лабораторным работам в репозиторий.</w:t>
      </w:r>
    </w:p>
    <w:p w14:paraId="071B41B3" w14:textId="41888278" w:rsidR="00CE0038" w:rsidRDefault="00CE0038" w:rsidP="001F73FF">
      <w:pPr>
        <w:pStyle w:val="-1"/>
      </w:pPr>
      <w:bookmarkStart w:id="4" w:name="_Toc207065165"/>
      <w:bookmarkStart w:id="5" w:name="_Toc229072254"/>
      <w:r>
        <w:lastRenderedPageBreak/>
        <w:t>Выполнение работы</w:t>
      </w:r>
      <w:bookmarkEnd w:id="4"/>
      <w:bookmarkEnd w:id="5"/>
    </w:p>
    <w:p w14:paraId="2D020266" w14:textId="4FAFBFFF" w:rsidR="00207EE1" w:rsidRDefault="00207EE1" w:rsidP="00207EE1">
      <w:r>
        <w:t xml:space="preserve">Скопируем репозиторий на аккаунт, с помощью </w:t>
      </w:r>
      <w:r>
        <w:rPr>
          <w:lang w:val="en-US"/>
        </w:rPr>
        <w:t>git</w:t>
      </w:r>
      <w:r w:rsidRPr="00207EE1">
        <w:t xml:space="preserve"> </w:t>
      </w:r>
      <w:r>
        <w:rPr>
          <w:lang w:val="en-US"/>
        </w:rPr>
        <w:t>clone</w:t>
      </w:r>
      <w:r w:rsidRPr="00207EE1">
        <w:t xml:space="preserve"> </w:t>
      </w:r>
      <w:r>
        <w:t>скопируем репозиторий на устройство.</w:t>
      </w:r>
    </w:p>
    <w:p w14:paraId="6B7CDFC5" w14:textId="4F738E21" w:rsidR="00207EE1" w:rsidRDefault="00207EE1" w:rsidP="00207EE1">
      <w:pPr>
        <w:ind w:firstLine="0"/>
      </w:pPr>
    </w:p>
    <w:p w14:paraId="1F206D12" w14:textId="63C5A3B5" w:rsidR="00207EE1" w:rsidRDefault="00207EE1" w:rsidP="00207EE1">
      <w:pPr>
        <w:ind w:firstLine="0"/>
      </w:pPr>
      <w:r>
        <w:tab/>
        <w:t>Создадим папки для лабораторных работ.</w:t>
      </w:r>
    </w:p>
    <w:p w14:paraId="302651B6" w14:textId="77777777" w:rsidR="00207EE1" w:rsidRDefault="00207EE1" w:rsidP="00207EE1">
      <w:pPr>
        <w:ind w:firstLine="0"/>
      </w:pPr>
    </w:p>
    <w:p w14:paraId="252028D1" w14:textId="77777777" w:rsidR="00207EE1" w:rsidRDefault="00207EE1" w:rsidP="00207EE1">
      <w:pPr>
        <w:keepNext/>
        <w:ind w:firstLine="0"/>
        <w:jc w:val="center"/>
      </w:pPr>
      <w:r w:rsidRPr="00207EE1">
        <w:rPr>
          <w:noProof/>
        </w:rPr>
        <w:drawing>
          <wp:inline distT="0" distB="0" distL="0" distR="0" wp14:anchorId="42C51713" wp14:editId="5019B7AB">
            <wp:extent cx="1551781" cy="1095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3029" cy="109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52E6" w14:textId="38CD9BD1" w:rsidR="00207EE1" w:rsidRDefault="00207EE1" w:rsidP="00207EE1">
      <w:pPr>
        <w:pStyle w:val="af7"/>
      </w:pPr>
      <w:r>
        <w:t xml:space="preserve">Рисунок </w:t>
      </w:r>
      <w:fldSimple w:instr=" SEQ Рисунок \* ARABIC ">
        <w:r w:rsidR="00AC3297">
          <w:rPr>
            <w:noProof/>
          </w:rPr>
          <w:t>1</w:t>
        </w:r>
      </w:fldSimple>
      <w:r w:rsidRPr="00207EE1">
        <w:t xml:space="preserve">: </w:t>
      </w:r>
      <w:r>
        <w:t>Папки для лабораторных работ</w:t>
      </w:r>
    </w:p>
    <w:p w14:paraId="31EE6A22" w14:textId="7E82DC9A" w:rsidR="00207EE1" w:rsidRDefault="004901E9" w:rsidP="00207EE1">
      <w:r>
        <w:t>В каждой из этих папок создадим по папке с именем и инициалами в качестве названия.</w:t>
      </w:r>
    </w:p>
    <w:p w14:paraId="7D5609F6" w14:textId="68C9299C" w:rsidR="004901E9" w:rsidRDefault="004901E9" w:rsidP="00207EE1"/>
    <w:p w14:paraId="0CBDC343" w14:textId="77777777" w:rsidR="004901E9" w:rsidRDefault="004901E9" w:rsidP="004901E9">
      <w:pPr>
        <w:keepNext/>
        <w:jc w:val="center"/>
      </w:pPr>
      <w:r w:rsidRPr="004901E9">
        <w:rPr>
          <w:noProof/>
        </w:rPr>
        <w:drawing>
          <wp:inline distT="0" distB="0" distL="0" distR="0" wp14:anchorId="6C30CBF6" wp14:editId="011A69D9">
            <wp:extent cx="2324780" cy="12763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5960" cy="127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0A2" w14:textId="023D77B8" w:rsidR="004901E9" w:rsidRDefault="004901E9" w:rsidP="004901E9">
      <w:pPr>
        <w:pStyle w:val="af7"/>
      </w:pPr>
      <w:r>
        <w:t xml:space="preserve">Рисунок </w:t>
      </w:r>
      <w:fldSimple w:instr=" SEQ Рисунок \* ARABIC ">
        <w:r w:rsidR="00AC3297">
          <w:rPr>
            <w:noProof/>
          </w:rPr>
          <w:t>2</w:t>
        </w:r>
      </w:fldSimple>
      <w:r w:rsidRPr="004901E9">
        <w:t xml:space="preserve">: </w:t>
      </w:r>
      <w:r>
        <w:t>Папки с фамилией и инициалами</w:t>
      </w:r>
    </w:p>
    <w:p w14:paraId="7690DC11" w14:textId="4A51AABD" w:rsidR="004901E9" w:rsidRDefault="004901E9" w:rsidP="004901E9">
      <w:r>
        <w:t xml:space="preserve">Внутрь этих папок поместим по отчету, и с помощью команды </w:t>
      </w:r>
      <w:r>
        <w:rPr>
          <w:lang w:val="en-US"/>
        </w:rPr>
        <w:t>git</w:t>
      </w:r>
      <w:r w:rsidRPr="004901E9">
        <w:t xml:space="preserve"> </w:t>
      </w:r>
      <w:r>
        <w:rPr>
          <w:lang w:val="en-US"/>
        </w:rPr>
        <w:t>add</w:t>
      </w:r>
      <w:r>
        <w:t xml:space="preserve"> начнем наблюдать за ними.</w:t>
      </w:r>
    </w:p>
    <w:p w14:paraId="3A0FF432" w14:textId="1117EC59" w:rsidR="004901E9" w:rsidRDefault="004901E9" w:rsidP="004901E9"/>
    <w:p w14:paraId="5DD2BF10" w14:textId="047C8522" w:rsidR="004901E9" w:rsidRDefault="004901E9" w:rsidP="004901E9">
      <w:r>
        <w:t>С</w:t>
      </w:r>
      <w:r w:rsidRPr="004901E9">
        <w:t xml:space="preserve"> </w:t>
      </w:r>
      <w:r>
        <w:t>помощью</w:t>
      </w:r>
      <w:r w:rsidRPr="004901E9">
        <w:t xml:space="preserve"> </w:t>
      </w:r>
      <w:r>
        <w:rPr>
          <w:lang w:val="en-US"/>
        </w:rPr>
        <w:t>git</w:t>
      </w:r>
      <w:r w:rsidRPr="004901E9">
        <w:t xml:space="preserve"> </w:t>
      </w:r>
      <w:r>
        <w:rPr>
          <w:lang w:val="en-US"/>
        </w:rPr>
        <w:t>commit</w:t>
      </w:r>
      <w:r w:rsidRPr="004901E9">
        <w:t xml:space="preserve"> -</w:t>
      </w:r>
      <w:r>
        <w:rPr>
          <w:lang w:val="en-US"/>
        </w:rPr>
        <w:t>a</w:t>
      </w:r>
      <w:r w:rsidRPr="004901E9">
        <w:t xml:space="preserve"> -</w:t>
      </w:r>
      <w:r>
        <w:rPr>
          <w:lang w:val="en-US"/>
        </w:rPr>
        <w:t>m</w:t>
      </w:r>
      <w:r w:rsidRPr="004901E9">
        <w:t xml:space="preserve"> “” </w:t>
      </w:r>
      <w:r>
        <w:t xml:space="preserve">сохраним изменения в репозитории и с помощью </w:t>
      </w:r>
      <w:r>
        <w:rPr>
          <w:lang w:val="en-US"/>
        </w:rPr>
        <w:t>git</w:t>
      </w:r>
      <w:r w:rsidRPr="004901E9">
        <w:t xml:space="preserve"> </w:t>
      </w:r>
      <w:r>
        <w:rPr>
          <w:lang w:val="en-US"/>
        </w:rPr>
        <w:t>push</w:t>
      </w:r>
      <w:r w:rsidRPr="004901E9">
        <w:t xml:space="preserve"> </w:t>
      </w:r>
      <w:r>
        <w:t>выгрузим отредактированный репозиторий.</w:t>
      </w:r>
    </w:p>
    <w:p w14:paraId="380C2538" w14:textId="77777777" w:rsidR="00617E58" w:rsidRDefault="00617E58" w:rsidP="004901E9"/>
    <w:p w14:paraId="3FA62A40" w14:textId="77777777" w:rsidR="00617E58" w:rsidRDefault="00617E58" w:rsidP="00617E58">
      <w:pPr>
        <w:keepNext/>
        <w:jc w:val="center"/>
      </w:pPr>
      <w:r w:rsidRPr="00617E58">
        <w:rPr>
          <w:noProof/>
          <w:lang w:val="en-US"/>
        </w:rPr>
        <w:drawing>
          <wp:inline distT="0" distB="0" distL="0" distR="0" wp14:anchorId="13AECD0B" wp14:editId="33FCCE21">
            <wp:extent cx="5468113" cy="127652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832FF" w14:textId="2D7FC863" w:rsidR="00617E58" w:rsidRDefault="00617E58" w:rsidP="00617E58">
      <w:pPr>
        <w:pStyle w:val="af7"/>
      </w:pPr>
      <w:r>
        <w:t xml:space="preserve">Рисунок </w:t>
      </w:r>
      <w:fldSimple w:instr=" SEQ Рисунок \* ARABIC ">
        <w:r w:rsidR="00AC3297">
          <w:rPr>
            <w:noProof/>
          </w:rPr>
          <w:t>3</w:t>
        </w:r>
      </w:fldSimple>
      <w:r>
        <w:rPr>
          <w:lang w:val="en-US"/>
        </w:rPr>
        <w:t>: commit</w:t>
      </w:r>
    </w:p>
    <w:p w14:paraId="37F94EAD" w14:textId="77777777" w:rsidR="00AC3297" w:rsidRDefault="00AC3297" w:rsidP="00AC3297">
      <w:pPr>
        <w:keepNext/>
        <w:jc w:val="center"/>
      </w:pPr>
      <w:r w:rsidRPr="00AC3297">
        <w:rPr>
          <w:noProof/>
        </w:rPr>
        <w:drawing>
          <wp:inline distT="0" distB="0" distL="0" distR="0" wp14:anchorId="6EDF2178" wp14:editId="5548F668">
            <wp:extent cx="5940425" cy="11576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51E4" w14:textId="2DFEC6A9" w:rsidR="00617E58" w:rsidRPr="00AC3297" w:rsidRDefault="00AC3297" w:rsidP="00AC3297">
      <w:pPr>
        <w:pStyle w:val="af7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5376D2">
        <w:t xml:space="preserve">: </w:t>
      </w:r>
      <w:r>
        <w:t>Глобальный репозиторий</w:t>
      </w:r>
    </w:p>
    <w:p w14:paraId="6B0A2A37" w14:textId="77777777" w:rsidR="00AC3297" w:rsidRDefault="00AC3297" w:rsidP="00617E58"/>
    <w:p w14:paraId="28BA5702" w14:textId="14624DCB" w:rsidR="00AC3297" w:rsidRPr="00AC3297" w:rsidRDefault="00617E58" w:rsidP="00AC3297">
      <w:r>
        <w:t xml:space="preserve">Создаем </w:t>
      </w:r>
      <w:r>
        <w:rPr>
          <w:lang w:val="en-US"/>
        </w:rPr>
        <w:t>pull</w:t>
      </w:r>
      <w:r w:rsidR="00AC3297" w:rsidRPr="00AC3297">
        <w:t xml:space="preserve"> </w:t>
      </w:r>
      <w:r w:rsidR="00AC3297">
        <w:rPr>
          <w:lang w:val="en-US"/>
        </w:rPr>
        <w:t>request</w:t>
      </w:r>
      <w:r w:rsidR="00AC3297" w:rsidRPr="00AC3297">
        <w:t xml:space="preserve"> </w:t>
      </w:r>
      <w:r w:rsidR="00AC3297">
        <w:t>для объединения репозиториев.</w:t>
      </w:r>
    </w:p>
    <w:p w14:paraId="3694D83E" w14:textId="6E0BD689" w:rsidR="00CE0038" w:rsidRDefault="00CE0038" w:rsidP="00A20013">
      <w:pPr>
        <w:pStyle w:val="-1"/>
      </w:pPr>
      <w:bookmarkStart w:id="6" w:name="_Toc207065166"/>
      <w:bookmarkStart w:id="7" w:name="_Toc229072255"/>
      <w:r>
        <w:lastRenderedPageBreak/>
        <w:t>Заключение</w:t>
      </w:r>
      <w:bookmarkEnd w:id="6"/>
      <w:bookmarkEnd w:id="7"/>
    </w:p>
    <w:p w14:paraId="1E751FB9" w14:textId="0FC63268" w:rsidR="00EA2A2E" w:rsidRPr="00FC460C" w:rsidRDefault="00207EE1" w:rsidP="00207EE1">
      <w:pPr>
        <w:spacing w:line="360" w:lineRule="auto"/>
      </w:pPr>
      <w:r w:rsidRPr="00207EE1">
        <w:t>Научи</w:t>
      </w:r>
      <w:r>
        <w:t>л</w:t>
      </w:r>
      <w:r w:rsidRPr="00207EE1">
        <w:t xml:space="preserve">ся работать в системе контроля версий </w:t>
      </w:r>
      <w:proofErr w:type="spellStart"/>
      <w:r w:rsidRPr="00207EE1">
        <w:t>git</w:t>
      </w:r>
      <w:proofErr w:type="spellEnd"/>
      <w:r w:rsidRPr="00207EE1">
        <w:t xml:space="preserve"> и выполнять базовые операции внутри этой системы, зал</w:t>
      </w:r>
      <w:r>
        <w:t>ил</w:t>
      </w:r>
      <w:r w:rsidRPr="00207EE1">
        <w:t xml:space="preserve"> отчеты по лабораторным работам в репозиторий.</w:t>
      </w:r>
    </w:p>
    <w:sectPr w:rsidR="00EA2A2E" w:rsidRPr="00FC460C" w:rsidSect="00CE0038">
      <w:footerReference w:type="default" r:id="rId13"/>
      <w:foot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4DB51" w14:textId="77777777" w:rsidR="00CB7467" w:rsidRDefault="00CB7467" w:rsidP="00CE0038">
      <w:r>
        <w:separator/>
      </w:r>
    </w:p>
  </w:endnote>
  <w:endnote w:type="continuationSeparator" w:id="0">
    <w:p w14:paraId="2A592E28" w14:textId="77777777" w:rsidR="00CB7467" w:rsidRDefault="00CB7467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EndPr/>
    <w:sdtContent>
      <w:p w14:paraId="1DCD3F88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3405B" w14:textId="4B3FE0AF" w:rsidR="00CE0038" w:rsidRPr="001128AC" w:rsidRDefault="00CE0038" w:rsidP="00CE0038">
    <w:pPr>
      <w:pStyle w:val="af3"/>
      <w:ind w:firstLine="0"/>
      <w:jc w:val="center"/>
      <w:rPr>
        <w:sz w:val="28"/>
        <w:szCs w:val="28"/>
        <w:lang w:val="en-US"/>
      </w:rPr>
    </w:pPr>
    <w:r w:rsidRPr="00CE0038">
      <w:rPr>
        <w:sz w:val="28"/>
        <w:szCs w:val="28"/>
      </w:rPr>
      <w:t>Нижний Новгород, 202</w:t>
    </w:r>
    <w:r w:rsidR="001128AC">
      <w:rPr>
        <w:sz w:val="28"/>
        <w:szCs w:val="28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2D0BB" w14:textId="77777777" w:rsidR="00CB7467" w:rsidRDefault="00CB7467" w:rsidP="00CE0038">
      <w:r>
        <w:separator/>
      </w:r>
    </w:p>
  </w:footnote>
  <w:footnote w:type="continuationSeparator" w:id="0">
    <w:p w14:paraId="48F47BA7" w14:textId="77777777" w:rsidR="00CB7467" w:rsidRDefault="00CB7467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E7EABC0"/>
    <w:lvl w:ilvl="0">
      <w:numFmt w:val="bullet"/>
      <w:lvlText w:val="*"/>
      <w:lvlJc w:val="left"/>
    </w:lvl>
  </w:abstractNum>
  <w:abstractNum w:abstractNumId="1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6739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74ED6DE2"/>
    <w:multiLevelType w:val="hybridMultilevel"/>
    <w:tmpl w:val="79F892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897"/>
    <w:rsid w:val="000001A9"/>
    <w:rsid w:val="000006D7"/>
    <w:rsid w:val="00043E68"/>
    <w:rsid w:val="000455EA"/>
    <w:rsid w:val="001128AC"/>
    <w:rsid w:val="001A5CC6"/>
    <w:rsid w:val="001B3261"/>
    <w:rsid w:val="001E51C0"/>
    <w:rsid w:val="001F73FF"/>
    <w:rsid w:val="00207EE1"/>
    <w:rsid w:val="00243F99"/>
    <w:rsid w:val="00275E2B"/>
    <w:rsid w:val="002C23EE"/>
    <w:rsid w:val="0035429B"/>
    <w:rsid w:val="0036476F"/>
    <w:rsid w:val="00372171"/>
    <w:rsid w:val="003D7820"/>
    <w:rsid w:val="003E3AFE"/>
    <w:rsid w:val="003E510B"/>
    <w:rsid w:val="00430ACF"/>
    <w:rsid w:val="00444A1E"/>
    <w:rsid w:val="00456449"/>
    <w:rsid w:val="004901E9"/>
    <w:rsid w:val="004D42F6"/>
    <w:rsid w:val="004E2EB4"/>
    <w:rsid w:val="004E5659"/>
    <w:rsid w:val="004F7FE7"/>
    <w:rsid w:val="00525CDE"/>
    <w:rsid w:val="005376D2"/>
    <w:rsid w:val="005458A4"/>
    <w:rsid w:val="00566B30"/>
    <w:rsid w:val="005760C6"/>
    <w:rsid w:val="005962B3"/>
    <w:rsid w:val="005C48D4"/>
    <w:rsid w:val="00617E58"/>
    <w:rsid w:val="00722FBE"/>
    <w:rsid w:val="00742DB6"/>
    <w:rsid w:val="00764491"/>
    <w:rsid w:val="007745A8"/>
    <w:rsid w:val="007E00D9"/>
    <w:rsid w:val="00876D5F"/>
    <w:rsid w:val="0088336C"/>
    <w:rsid w:val="008B45A1"/>
    <w:rsid w:val="008E2385"/>
    <w:rsid w:val="00914DC9"/>
    <w:rsid w:val="00934296"/>
    <w:rsid w:val="00984DB9"/>
    <w:rsid w:val="00987D17"/>
    <w:rsid w:val="00991A4C"/>
    <w:rsid w:val="009924EF"/>
    <w:rsid w:val="009B4224"/>
    <w:rsid w:val="009C4383"/>
    <w:rsid w:val="00A03533"/>
    <w:rsid w:val="00A11EA8"/>
    <w:rsid w:val="00A13152"/>
    <w:rsid w:val="00A20013"/>
    <w:rsid w:val="00A30D96"/>
    <w:rsid w:val="00AB2A55"/>
    <w:rsid w:val="00AB4D82"/>
    <w:rsid w:val="00AC3297"/>
    <w:rsid w:val="00B02577"/>
    <w:rsid w:val="00B2577C"/>
    <w:rsid w:val="00B33ABE"/>
    <w:rsid w:val="00B36689"/>
    <w:rsid w:val="00B4644A"/>
    <w:rsid w:val="00B95D7A"/>
    <w:rsid w:val="00BB5C73"/>
    <w:rsid w:val="00BF56F0"/>
    <w:rsid w:val="00C22F14"/>
    <w:rsid w:val="00C61265"/>
    <w:rsid w:val="00CB7467"/>
    <w:rsid w:val="00CE0038"/>
    <w:rsid w:val="00D14DE5"/>
    <w:rsid w:val="00D24291"/>
    <w:rsid w:val="00D466EE"/>
    <w:rsid w:val="00D525CC"/>
    <w:rsid w:val="00D67AF9"/>
    <w:rsid w:val="00D94BE5"/>
    <w:rsid w:val="00E42680"/>
    <w:rsid w:val="00E92EE6"/>
    <w:rsid w:val="00E941D6"/>
    <w:rsid w:val="00EA2A2E"/>
    <w:rsid w:val="00EA4756"/>
    <w:rsid w:val="00EC3BFA"/>
    <w:rsid w:val="00F03897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F228C"/>
  <w15:chartTrackingRefBased/>
  <w15:docId w15:val="{994892BC-6D91-495A-A6AC-163F6772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430AC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seniy\Downloads\&#1064;&#1072;&#1073;&#1083;&#1086;&#1085;%20&#1086;&#1090;&#1095;&#1077;&#1090;&#1072;%20&#1048;&#1042;&#1058;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 (1)</Template>
  <TotalTime>2611</TotalTime>
  <Pages>5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20</cp:revision>
  <dcterms:created xsi:type="dcterms:W3CDTF">2025-09-20T04:45:00Z</dcterms:created>
  <dcterms:modified xsi:type="dcterms:W3CDTF">2026-05-07T15:50:00Z</dcterms:modified>
</cp:coreProperties>
</file>